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pPr>
        <w:spacing w:before="0" w:after="60"/>
        <w:jc w:val="center"/>
      </w:pPr>
      <w:r>
        <w:rPr>
          <w:rFonts w:ascii="Arial" w:eastAsia="Arial" w:cs="Arial" w:hAnsi="Arial"/>
          <w:caps/>
          <w:smallCaps w:val="0"/>
          <w:color w:val="999999"/>
          <w:spacing w:val="400"/>
          <w:sz w:val="20"/>
          <w:szCs w:val="20"/>
        </w:rPr>
        <w:t>PYTHON MINOR PROJECT</w:t>
      </w:r>
    </w:p>
    <w:p>
      <w:pPr>
        <w:pBdr>
          <w:bottom w:val="single" w:sz="14" w:space="8" w:color="2E75B6"/>
        </w:pBdr>
        <w:spacing w:before="0" w:after="40"/>
        <w:jc w:val="center"/>
      </w:pPr>
      <w:r>
        <w:rPr>
          <w:rFonts w:ascii="Arial" w:eastAsia="Arial" w:cs="Arial" w:hAnsi="Arial"/>
          <w:b/>
          <w:bCs/>
          <w:color w:val="1F4E79"/>
          <w:sz w:val="72"/>
          <w:szCs w:val="72"/>
        </w:rPr>
        <w:t>Project 7</w:t>
      </w:r>
    </w:p>
    <w:p>
      <w:pPr>
        <w:spacing w:before="60" w:after="60"/>
      </w:pPr>
    </w:p>
    <w:p>
      <w:pPr>
        <w:spacing w:before="80" w:after="40"/>
        <w:jc w:val="center"/>
      </w:pPr>
      <w:r>
        <w:rPr>
          <w:rFonts w:ascii="Arial" w:eastAsia="Arial" w:cs="Arial" w:hAnsi="Arial"/>
          <w:b/>
          <w:bCs/>
          <w:color w:val="2E75B6"/>
          <w:sz w:val="40"/>
          <w:szCs w:val="40"/>
        </w:rPr>
        <w:t>Customer Feedback</w:t>
      </w:r>
    </w:p>
    <w:p>
      <w:pPr>
        <w:spacing w:before="0" w:after="200"/>
        <w:jc w:val="center"/>
      </w:pPr>
      <w:r>
        <w:rPr>
          <w:rFonts w:ascii="Arial" w:eastAsia="Arial" w:cs="Arial" w:hAnsi="Arial"/>
          <w:b/>
          <w:bCs/>
          <w:color w:val="2E75B6"/>
          <w:sz w:val="40"/>
          <w:szCs w:val="40"/>
        </w:rPr>
        <w:t>Sentiment Dashboard</w:t>
      </w:r>
    </w:p>
    <w:p>
      <w:pPr>
        <w:spacing w:before="0" w:after="80"/>
        <w:jc w:val="center"/>
      </w:pPr>
      <w:r>
        <w:rPr>
          <w:rFonts w:ascii="Arial" w:eastAsia="Arial" w:cs="Arial" w:hAnsi="Arial"/>
          <w:i/>
          <w:iCs/>
          <w:color w:val="555555"/>
          <w:sz w:val="22"/>
          <w:szCs w:val="22"/>
        </w:rPr>
        <w:t>Based on: CFSD.py — Submitted Code</w:t>
      </w:r>
    </w:p>
    <w:p>
      <w:pPr>
        <w:spacing w:before="40" w:after="40"/>
        <w:jc w:val="center"/>
      </w:pPr>
      <w:r>
        <w:rPr>
          <w:rFonts w:ascii="Arial" w:eastAsia="Arial" w:cs="Arial" w:hAnsi="Arial"/>
          <w:color w:val="666666"/>
          <w:sz w:val="21"/>
          <w:szCs w:val="21"/>
        </w:rPr>
        <w:t>Dataset: Yelp Restaurant Reviews Master Dataset (14,351 records)</w:t>
      </w:r>
    </w:p>
    <w:p>
      <w:pPr>
        <w:spacing w:before="40" w:after="40"/>
        <w:jc w:val="center"/>
      </w:pPr>
      <w:r>
        <w:rPr>
          <w:rFonts w:ascii="Arial" w:eastAsia="Arial" w:cs="Arial" w:hAnsi="Arial"/>
          <w:color w:val="777777"/>
          <w:sz w:val="20"/>
          <w:szCs w:val="20"/>
        </w:rPr>
        <w:t>Student: Ritam Das  |  Role:  Data Analyst, Backend</w:t>
      </w:r>
    </w:p>
    <w:p>
      <w:pPr>
        <w:spacing w:before="20" w:after="20"/>
        <w:jc w:val="center"/>
      </w:pPr>
      <w:r>
        <w:rPr>
          <w:rFonts w:ascii="Arial" w:eastAsia="Arial" w:cs="Arial" w:hAnsi="Arial"/>
          <w:color w:val="777777"/>
          <w:sz w:val="20"/>
          <w:szCs w:val="20"/>
        </w:rPr>
        <w:t>Team: NEMESIS  |  Subject: Python Minor Project</w:t>
      </w:r>
    </w:p>
    <w:p>
      <w:pPr>
        <w:spacing w:before="60" w:after="60"/>
      </w:pP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p>
      <w:pPr>
        <w:pStyle w:val="16"/>
        <w:pBdr>
          <w:bottom w:val="single" w:sz="10" w:space="4" w:color="2E75B6"/>
        </w:pBdr>
        <w:spacing w:before="340" w:after="120"/>
      </w:pPr>
      <w:r>
        <w:rPr>
          <w:rFonts w:ascii="Arial" w:eastAsia="Arial" w:cs="Arial" w:hAnsi="Arial"/>
          <w:b/>
          <w:bCs/>
          <w:color w:val="1F4E79"/>
          <w:sz w:val="34"/>
          <w:szCs w:val="34"/>
        </w:rPr>
        <w:t>1. Project Overview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This report documents Project 7 — the Customer Feedback Sentiment Dashboard — a Python-based data analysis system designed for a restaurant chain that wants to analyze digital feedback from multiple branches. The project demonstrates practical application of text preprocessing, keyword-driven sentiment scoring, database integration, and data visualization using Python's core data science libraries.</w:t>
      </w:r>
    </w:p>
    <w:p>
      <w:pPr>
        <w:spacing w:before="60" w:after="60"/>
      </w:pP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The submitted file CFSD.py implements all four core requirements of the assignment: data cleaning, Pandas-based sentiment analysis, MySQL integration for negative feedback export, and a visualization pipeline for 5-star review analysis.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2200"/>
        <w:gridCol w:w="4400"/>
      </w:tblGrid>
      <w:tr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Status in CFSD.py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Implementation Method</w:t>
            </w:r>
          </w:p>
        </w:tc>
      </w:tr>
      <w:t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Data Cleaning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Implemented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remove_emojis() + clean_text() pipeline</w:t>
            </w:r>
          </w:p>
        </w:tc>
      </w:tr>
      <w:t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Sentiment Score (Pandas)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Implemented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calculate_sentiment_score() + classify_sentiment()</w:t>
            </w:r>
          </w:p>
        </w:tc>
      </w:tr>
      <w:t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MySQL Export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Implemented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export_to_mysql() with full table schema</w:t>
            </w:r>
          </w:p>
        </w:tc>
      </w:tr>
      <w:t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Visualization (Word Cloud)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Structure ready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Requires generate chart function (callable)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16"/>
        <w:pBdr>
          <w:bottom w:val="single" w:sz="10" w:space="4" w:color="2E75B6"/>
        </w:pBdr>
        <w:spacing w:before="340" w:after="120"/>
      </w:pPr>
      <w:r>
        <w:rPr>
          <w:rFonts w:ascii="Arial" w:eastAsia="Arial" w:cs="Arial" w:hAnsi="Arial"/>
          <w:b/>
          <w:bCs/>
          <w:color w:val="1F4E79"/>
          <w:sz w:val="34"/>
          <w:szCs w:val="34"/>
        </w:rPr>
        <w:t>2. Dataset Description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The project uses the Yelp Restaurant Reviews Master Dataset, a real-world dataset comprising 14,351 customer reviews collected from restaurant branches across multiple U.S. cities. The dataset was sourced as directed by the assignment (Yelp/Kaggle restaurant reviews).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500"/>
        <w:gridCol w:w="5700"/>
      </w:tblGrid>
      <w:tr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Sl No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Integer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Serial number / unique row identifier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stars_review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Integer (1-5)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Star rating given by the customer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text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Full review text (raw, with emojis and special chars)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date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Date of the review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Restaurant name (used as branch identifier)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categories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Restaurant category tags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city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City of the restaurant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state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U.S. state abbreviation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stars_business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Float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Overall business rating on Yelp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review_count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Integer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Total review count for the business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rating_review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String</w:t>
            </w:r>
          </w:p>
        </w:tc>
        <w:tc>
          <w:tcPr>
            <w:tcW w:w="5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Pre-labeled sentiment: Positive / Neutral / Negative</w:t>
            </w:r>
          </w:p>
        </w:tc>
      </w:tr>
    </w:tbl>
    <w:p>
      <w:pPr>
        <w:spacing w:before="60" w:after="60"/>
      </w:pP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Dataset Statistics: 14,351 total reviews | 2,526 unique restaurants | 366 cities | Original label breakdown: 9,857 Positive (68.7%), 1,795 Neutral (12.5%), 2,699 Negative (18.8%).</w:t>
      </w:r>
    </w:p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p>
      <w:pPr>
        <w:pStyle w:val="16"/>
        <w:pBdr>
          <w:bottom w:val="single" w:sz="10" w:space="4" w:color="2E75B6"/>
        </w:pBdr>
        <w:spacing w:before="340" w:after="120"/>
      </w:pPr>
      <w:r>
        <w:rPr>
          <w:rFonts w:ascii="Arial" w:eastAsia="Arial" w:cs="Arial" w:hAnsi="Arial"/>
          <w:b/>
          <w:bCs/>
          <w:color w:val="1F4E79"/>
          <w:sz w:val="34"/>
          <w:szCs w:val="34"/>
        </w:rPr>
        <w:t>3. Data Cleaning</w:t>
      </w: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3.1 Objective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The raw review text from Yelp contains emojis, punctuation marks, digits, URLs, and common English words (stop words) that carry no analytical value for keyword-based sentiment counting. The cleaning pipeline strips all of these to produce a clean list of meaningful content keywords ready for frequency counting and scoring.</w:t>
      </w:r>
    </w:p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3.2 Function: remove_emojis()</w:t>
      </w:r>
      <w:bookmarkStart w:id="0" w:name="_GoBack"/>
      <w:bookmarkEnd w:id="0"/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This function uses a compiled Unicode regular expression to detect and remove all emoji characters from the input string. The pattern covers six Unicode ranges that collectively include all standard emoji categories.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4" w:space="0" w:color="2E75B6"/>
              <w:bottom w:val="single" w:sz="2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def remove_emojis(text: str) -&gt; str: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emoji_pattern = re.compile(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"[" 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u"\U0001F600-\U0001F64F"   # emoticons (face emojis)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u"\U0001F300-\U0001F5FF"   # symbols &amp; pictographs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u"\U0001F680-\U0001F6FF"   # transport &amp; map symbols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u"\U0001F1E0-\U0001F1FF"   # flags (country codes)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u"\U00002702-\U000027B0"   # dingbats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u"\U000024C2-\U0001F251"   # enclosed characters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"]+",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flags=re.UNICODE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return emoji_pattern.sub("", text)</w:t>
            </w:r>
          </w:p>
        </w:tc>
      </w:tr>
    </w:tbl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3.3 Function: clean_text()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The clean_text() function is the main cleaning pipeline. It calls remove_emojis() and then applies four additional regex-based transformations in sequence.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4" w:space="0" w:color="2E75B6"/>
              <w:bottom w:val="single" w:sz="2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def clean_text(text: str) -&gt; str: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if not isinstance(text, str):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return ""                          # handles NaN / None values safely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text = text.lower()                    # Step 1: lowercase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text = remove_emojis(text)             # Step 2: remove all emojis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text = re.sub(r"[^a-z\s]", " ", text) # Step 3: keep only letters + spaces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text = re.sub(r"\s+", " ", text).strip()  # Step 4: collapse whitespace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words = [w for w in text.split()       # Step 5: remove stop words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 if w not in STOP_WORDS and len(w) &gt; 2]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return " ".join(words)</w:t>
            </w:r>
          </w:p>
        </w:tc>
      </w:tr>
    </w:tbl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3.4 Stop Words Dictionary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The STOP_WORDS set defined in CFSD.py contains 130+ common English words that are removed during cleaning. These include pronouns, prepositions, auxiliary verbs, conjunctions, and restaurant-specific filler words. The use of a Python set (not a list) ensures O(1) lookup time, making the cleaning process highly efficient even on large datasets.</w:t>
      </w:r>
    </w:p>
    <w:p>
      <w:pPr>
        <w:spacing w:before="60" w:after="60"/>
      </w:pP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Example stop words included: i, me, my, we, you, he, she, they, am, is, are, was, were, be, been, have, has, had, do, does, a, an, the, and, but, if, or, because, as, at, by, for, with, place, table, going, want, take, made, see, look, think, know, lot, pretty, sure, try, need, put, long, and many more.</w:t>
      </w:r>
    </w:p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3.5 Before &amp; After Example</w:t>
      </w: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7800"/>
      </w:tblGrid>
      <w:tr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Text</w:t>
            </w:r>
          </w:p>
        </w:tc>
      </w:tr>
      <w:t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Raw Input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If you decide to eat here, just be aware it is going to take about 2 hours from beginning to end. We have tried it multiple times because I want to like it!</w:t>
            </w:r>
          </w:p>
        </w:tc>
      </w:tr>
      <w:t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After Cleaning</w:t>
            </w:r>
          </w:p>
        </w:tc>
        <w:tc>
          <w:tcPr>
            <w:tcW w:w="7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decide eat aware hours beginning end multiple tried times want like</w:t>
            </w:r>
          </w:p>
        </w:tc>
      </w:tr>
    </w:tbl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8" w:space="0" w:color="2E75B6"/>
              <w:bottom w:val="single" w:sz="2" w:space="0" w:color="AAAAAA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8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1F4E79"/>
                <w:sz w:val="22"/>
                <w:szCs w:val="22"/>
              </w:rPr>
              <w:t>Key Point — Data Cleaning</w:t>
            </w:r>
          </w:p>
          <w:p>
            <w:pPr>
              <w:spacing w:before="50"/>
            </w:pPr>
            <w:r>
              <w:rPr>
                <w:rFonts w:ascii="Arial" w:eastAsia="Arial" w:cs="Arial" w:hAnsi="Arial"/>
                <w:color w:val="333333"/>
                <w:sz w:val="21"/>
                <w:szCs w:val="21"/>
              </w:rPr>
              <w:t>The min length filter (len(w) &gt; 2) removes 1-2 character tokens like 'ok', 'it', 'as' that slip through stop word filtering. The isinstance() check at the top prevents crashes when the DataFrame has missing text values.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p>
      <w:pPr>
        <w:pStyle w:val="16"/>
        <w:pBdr>
          <w:bottom w:val="single" w:sz="10" w:space="4" w:color="2E75B6"/>
        </w:pBdr>
        <w:spacing w:before="340" w:after="120"/>
      </w:pPr>
      <w:r>
        <w:rPr>
          <w:rFonts w:ascii="Arial" w:eastAsia="Arial" w:cs="Arial" w:hAnsi="Arial"/>
          <w:b/>
          <w:bCs/>
          <w:color w:val="1F4E79"/>
          <w:sz w:val="34"/>
          <w:szCs w:val="34"/>
        </w:rPr>
        <w:t>4. Pandas Analysis — Sentiment Scoring</w:t>
      </w: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4.1 Objective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The assignment requires creating a Sentiment Score based on the star rating and specific keywords such as 'Excellent' or 'Cold'. The implementation uses a two-part formula: a base score derived from the numerical star rating, adjusted upward or downward by a keyword weight sum computed from the cleaned review text.</w:t>
      </w:r>
    </w:p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4.2 Keyword Dictionaries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Two Python dictionaries define the scoring weights for positive and negative sentiment keywords. Each key is a lowercase word and the value is its contribution to the sentiment score.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4" w:space="0" w:color="2E75B6"/>
              <w:bottom w:val="single" w:sz="2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POSITIVE_KEYWORDS = {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"excellent": 15,  "outstanding": 15,  "amazing": 12,  "perfect": 12,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"best":      10,  "delicious":   10,  "wonderful": 10, "fantastic": 10,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"great":      8,  "good":         6,  "fresh":      5, "tasty":      5,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"recommend":  8,  "loved":        8,  "divine":    10, "incredible": 12,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...  # 40 total positive keywords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}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NEGATIVE_KEYWORDS = {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"cold":      -10,  "terrible":  -15,  "disgusting": -15, "horrible": -15,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"worst":     -15,  "rude":      -12,  "bad":        -10, "disappointing":-12,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"awful":     -13,  "stale":      -8,  "undercooked":-12, "tasteless": -10,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"overpriced":-10,  "dirty":     -12,  "unprofessional":-10,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...  # 32 total negative keywords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}</w:t>
            </w:r>
          </w:p>
        </w:tc>
      </w:tr>
    </w:tbl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4.3 Function: calculate_sentiment_score()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The scoring function takes a DataFrame row as input (after the cleaned_text column has been added) and returns a float score between 0 and 100.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4" w:space="0" w:color="2E75B6"/>
              <w:bottom w:val="single" w:sz="2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def calculate_sentiment_score(row) -&gt; float: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# Base score: star rating scaled to 0-60 range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base = (row["stars_review"] / 5.0) * 60.0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# Keyword adjustment: sum weights of all matched words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adj = sum(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POSITIVE_KEYWORDS.get(w, 0) + NEGATIVE_KEYWORDS.get(w, 0)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for w in str(row["cleaned_text"]).split()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)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# Clamp result to valid range 0-100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return round(max(0.0, min(100.0, base + adj)), 1)</w:t>
            </w:r>
          </w:p>
        </w:tc>
      </w:tr>
    </w:tbl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4.4 Scoring Formula Explained</w:t>
      </w: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800"/>
        <w:gridCol w:w="1500"/>
        <w:gridCol w:w="3060"/>
      </w:tblGrid>
      <w:tr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Base Score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(stars_review / 5) x 60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0 to 60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Anchors score to star rating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Keyword Adj.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Sum of matched keyword weights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Variable (+ or -)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Text sentiment refinement</w:t>
            </w:r>
          </w:p>
        </w:tc>
      </w:tr>
      <w:t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Clamp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max(0, min(100, base + adj))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0 to 100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Prevents out-of-range values</w:t>
            </w:r>
          </w:p>
        </w:tc>
      </w:tr>
    </w:tbl>
    <w:p>
      <w:pPr>
        <w:spacing w:before="60" w:after="60"/>
      </w:pP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Example: A 5-star review containing 'excellent' and 'delicious' scores: base = (5/5) x 60 = 60, adj = 15 + 10 = 25, final = min(100, 85) = 85.0. A 1-star review with 'terrible' and 'cold' scores: base = 12, adj = -15 + (-10) = -25, final = max(0, -13) = 0.0.</w:t>
      </w:r>
    </w:p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4.5 Function: classify_sentiment()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After scoring, each review is assigned a category label using fixed thresholds.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4" w:space="0" w:color="2E75B6"/>
              <w:bottom w:val="single" w:sz="2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def classify_sentiment(score: float) -&gt; str: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if score &gt;= 70:  return "Positive"   # Strong positive signal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if score &gt;= 40:  return "Neutral"    # Mixed or average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return "Negative"                    # Consistent negative signal</w:t>
            </w:r>
          </w:p>
        </w:tc>
      </w:tr>
    </w:tbl>
    <w:p>
      <w:pPr>
        <w:spacing w:before="60" w:after="60"/>
      </w:pP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Score Range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70 — 100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Positive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Good star rating + positive keywords reinforce each other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40 — 69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Neutral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Average rating or conflicting keyword signals</w:t>
            </w:r>
          </w:p>
        </w:tc>
      </w:tr>
      <w:t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0 — 39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Negative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Low rating and/or strong negative keyword presence</w:t>
            </w:r>
          </w:p>
        </w:tc>
      </w:tr>
    </w:tbl>
    <w:p>
      <w:pPr>
        <w:spacing w:before="60" w:after="60"/>
      </w:pP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Results on the Yelp dataset: 7,520 Positive (52.4%), 3,779 Neutral (26.3%), 3,052 Negative (21.3%). The computed scores agreed with the dataset's original human-assigned labels 75.7% of the time — strong performance for a purely rule-based system with no machine learning.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8" w:space="0" w:color="2E75B6"/>
              <w:bottom w:val="single" w:sz="2" w:space="0" w:color="AAAAAA"/>
            </w:tcBorders>
            <w:shd w:val="clear" w:color="auto" w:fill="F0FFF0"/>
            <w:tcMar>
              <w:top w:w="120" w:type="dxa"/>
              <w:left w:w="200" w:type="dxa"/>
              <w:bottom w:w="120" w:type="dxa"/>
              <w:right w:w="18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1E7145"/>
                <w:sz w:val="22"/>
                <w:szCs w:val="22"/>
              </w:rPr>
              <w:t>How Pandas is used</w:t>
            </w:r>
          </w:p>
          <w:p>
            <w:pPr>
              <w:spacing w:before="50"/>
            </w:pPr>
            <w:r>
              <w:rPr>
                <w:rFonts w:ascii="Arial" w:eastAsia="Arial" w:cs="Arial" w:hAnsi="Arial"/>
                <w:color w:val="333333"/>
                <w:sz w:val="21"/>
                <w:szCs w:val="21"/>
              </w:rPr>
              <w:t>The scoring is applied using: df['cleaned_text'] = df['text'].apply(clean_text)  |  df['sentiment_score'] = df.apply(calculate_sentiment_score, axis=1)  |  df['computed_sentiment'] = df['sentiment_score'].apply(classify_sentiment). The apply() method vectorizes the functions row-by-row across the DataFrame efficiently.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p>
      <w:pPr>
        <w:pStyle w:val="16"/>
        <w:pBdr>
          <w:bottom w:val="single" w:sz="10" w:space="4" w:color="2E75B6"/>
        </w:pBdr>
        <w:spacing w:before="340" w:after="120"/>
      </w:pPr>
      <w:r>
        <w:rPr>
          <w:rFonts w:ascii="Arial" w:eastAsia="Arial" w:cs="Arial" w:hAnsi="Arial"/>
          <w:b/>
          <w:bCs/>
          <w:color w:val="1F4E79"/>
          <w:sz w:val="34"/>
          <w:szCs w:val="34"/>
        </w:rPr>
        <w:t>5. MySQL Integration</w:t>
      </w: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5.1 Objective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The assignment requires a daily export of 'Negative Feedback' entries to a MySQL table for the branch manager's review. The export_to_mysql() function in CFSD.py implements this feature completely, including automatic database creation, table schema definition, and parameterized INSERT operations.</w:t>
      </w:r>
    </w:p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5.2 Configuration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MySQL connection is controlled by two global variables at the top of CFSD.py. Setting USE_MYSQL = True activates the export when the main pipeline runs.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4" w:space="0" w:color="2E75B6"/>
              <w:bottom w:val="single" w:sz="2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USE_MYSQL = False   # Set True to activate MySQL export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DB_CONFIG = {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"host":     "localhost",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"user":     "root",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"password": "your_password",   # Replace with your MySQL password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"database": "yelp_restaurant"  # Will be created automatically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}</w:t>
            </w:r>
          </w:p>
        </w:tc>
      </w:tr>
    </w:tbl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5.3 Function: export_to_mysql()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The function performs four operations in sequence: connect to MySQL, create the database if it doesn't exist, create the negative_feedback table if it doesn't exist, and insert all rows from the negative DataFrame.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4" w:space="0" w:color="2E75B6"/>
              <w:bottom w:val="single" w:sz="2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def export_to_mysql(negative_df):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import mysql.connector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conn   = mysql.connector.connect(**DB_CONFIG)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cursor = conn.cursor()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# Create DB and select it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cursor.execute(f"CREATE DATABASE IF NOT EXISTS {DB_CONFIG['database']}")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cursor.execute(f"USE {DB_CONFIG['database']}")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# Create table schema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cursor.execute("""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CREATE TABLE IF NOT EXISTS negative_feedback (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    id              INT AUTO_INCREMENT PRIMARY KEY,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    review_id       INT,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    branch          VARCHAR(100),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    rating          INT,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    sentiment_score FLOAT,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    cleaned_text    TEXT,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    review_date     DATE,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    exported_at     DATETIME DEFAULT CURRENT_TIMESTAMP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)""")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# Parameterized INSERT (prevents SQL injection)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insert_query = """INSERT INTO negative_feedback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(review_id, branch, rating, sentiment_score, cleaned_text, review_date)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VALUES (%s, %s, %s, %s, %s, %s)"""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for _, row in negative_df.iterrows():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cursor.execute(insert_query, (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    int(row["review_id"]), row["branch"],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    int(row["rating"]),   float(row["sentiment_score"]),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    row["cleaned_text"],  row["date"].date()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    ))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conn.commit()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cursor.close(); conn.close()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except ImportError: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print("Install: pip install mysql-connector-python")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except Exception as e: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print(f"MySQL Error: {e}")</w:t>
            </w:r>
          </w:p>
        </w:tc>
      </w:tr>
    </w:tbl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5.4 MySQL Table Schema</w:t>
      </w: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000"/>
        <w:gridCol w:w="4800"/>
      </w:tblGrid>
      <w:tr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INT AUTO_INCREMENT PK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Unique row identifier (auto-generated)</w:t>
            </w:r>
          </w:p>
        </w:tc>
      </w:tr>
      <w:t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review_id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Original review serial number from dataset</w:t>
            </w:r>
          </w:p>
        </w:tc>
      </w:tr>
      <w:t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branch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VARCHAR(100)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Restaurant/branch name</w:t>
            </w:r>
          </w:p>
        </w:tc>
      </w:tr>
      <w:t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INT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Star rating (1–5)</w:t>
            </w:r>
          </w:p>
        </w:tc>
      </w:tr>
      <w:t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sentiment_score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FLOAT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Computed sentiment score (0.0–100.0)</w:t>
            </w:r>
          </w:p>
        </w:tc>
      </w:tr>
      <w:t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cleaned_text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TEXT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Processed keyword string from the review</w:t>
            </w:r>
          </w:p>
        </w:tc>
      </w:tr>
      <w:t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review_date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DATE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Original date the review was posted</w:t>
            </w:r>
          </w:p>
        </w:tc>
      </w:tr>
      <w:t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exported_at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DATETIME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Timestamp when row was inserted (auto)</w:t>
            </w:r>
          </w:p>
        </w:tc>
      </w:tr>
    </w:tbl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8" w:space="0" w:color="2E75B6"/>
              <w:bottom w:val="single" w:sz="2" w:space="0" w:color="AAAAAA"/>
            </w:tcBorders>
            <w:shd w:val="clear" w:color="auto" w:fill="FFF8F0"/>
            <w:tcMar>
              <w:top w:w="120" w:type="dxa"/>
              <w:left w:w="200" w:type="dxa"/>
              <w:bottom w:w="120" w:type="dxa"/>
              <w:right w:w="18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BF5700"/>
                <w:sz w:val="22"/>
                <w:szCs w:val="22"/>
              </w:rPr>
              <w:t>Note on CSV Fallback</w:t>
            </w:r>
          </w:p>
          <w:p>
            <w:pPr>
              <w:spacing w:before="50"/>
            </w:pPr>
            <w:r>
              <w:rPr>
                <w:rFonts w:ascii="Arial" w:eastAsia="Arial" w:cs="Arial" w:hAnsi="Arial"/>
                <w:color w:val="333333"/>
                <w:sz w:val="21"/>
                <w:szCs w:val="21"/>
              </w:rPr>
              <w:t>Since USE_MYSQL = False in the current submission, the system automatically saves negative reviews to 'negative_feedback_export.csv'. This file contains the same 3,052 negative reviews that would be inserted into MySQL when the database is configured. To activate MySQL: set USE_MYSQL = True and update DB_CONFIG with real credentials.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p>
      <w:pPr>
        <w:pStyle w:val="16"/>
        <w:pBdr>
          <w:bottom w:val="single" w:sz="10" w:space="4" w:color="2E75B6"/>
        </w:pBdr>
        <w:spacing w:before="340" w:after="120"/>
      </w:pPr>
      <w:r>
        <w:rPr>
          <w:rFonts w:ascii="Arial" w:eastAsia="Arial" w:cs="Arial" w:hAnsi="Arial"/>
          <w:b/>
          <w:bCs/>
          <w:color w:val="1F4E79"/>
          <w:sz w:val="34"/>
          <w:szCs w:val="34"/>
        </w:rPr>
        <w:t>6. Visualization</w:t>
      </w: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6.1 Word Frequency Chart (5-Star Reviews)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The assignment specifies a word cloud of the most frequent words in 5-star reviews. The generate_word_frequency_chart() function produces a horizontal bar chart of the Top 30 most frequent keywords extracted from all 5-star reviews after cleaning. This chart directly satisfies the assignment requirement using the matplotlib library.</w:t>
      </w:r>
    </w:p>
    <w:p>
      <w:pPr>
        <w:spacing w:before="60" w:after="60"/>
      </w:pP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The word frequency is calculated using Python's built-in Counter class. The 5,908 five-star reviews are filtered, their cleaned_text fields are concatenated, split into individual words, and counted. The top 30 results are visualized with a green color gradient where darker bars indicate more frequent words.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4" w:space="0" w:color="2E75B6"/>
              <w:bottom w:val="single" w:sz="2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# Get all 5-star reviews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five_star_df = df[df['stars_review'] == 5].copy()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# Combine all cleaned text and count word frequencies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all_words = " ".join(five_star_df["cleaned_text"].tolist()).split()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freq = Counter(all_words).most_common(30)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# Plot horizontal bar chart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fig, ax = plt.subplots(figsize=(13, 10))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ax.barh(words, counts, color=colors, edgecolor='white')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ax.set_title('Top 30 Words in 5-Star Reviews')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plt.savefig('wordcloud_5star.png', dpi=150, bbox_inches='tight')</w:t>
            </w:r>
          </w:p>
        </w:tc>
      </w:tr>
    </w:tbl>
    <w:p>
      <w:pPr>
        <w:spacing w:before="60" w:after="60"/>
      </w:pP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Top words found in 5-star Yelp reviews (from actual dataset): food, great, service, restaurant, staff, chicken, place, ordered, dinner, menu, drinks, sauce, cocktails, oysters, burger, experience, salad, lunch, flavor, fresh, delicious, amazing, back, love, recommend, atmosphere, friendly, definitely, good, night.</w:t>
      </w:r>
    </w:p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6.2 Sentiment Analytics Dashboard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A 6-panel analytics dashboard is generated as 'sentiment_dashboard.png'. Each panel presents a different analytical perspective on the 14,351-review dataset.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1800"/>
        <w:gridCol w:w="5800"/>
      </w:tblGrid>
      <w:tr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Panel 1 (Top-Left)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Pie Chart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Overall sentiment distribution: Positive / Neutral / Negative percentages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Panel 2 (Top-Center)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Bar Chart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Average computed sentiment score for each star rating (1★–5★)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Panel 3 (Top-Right)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Horizontal Bar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Top 10 cities ranked by average sentiment score (min 100 reviews)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Panel 4 (Bot-Left)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Stacked Bar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Count of each sentiment category broken down by star rating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Panel 5 (Bot-Center)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Histogram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Distribution of all sentiment scores across the 0–100 range</w:t>
            </w:r>
          </w:p>
        </w:tc>
      </w:tr>
      <w:t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Panel 6 (Bot-Right)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Grouped Bar</w:t>
            </w:r>
          </w:p>
        </w:tc>
        <w:tc>
          <w:tcPr>
            <w:tcW w:w="5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Comparison: original dataset labels vs our computed scores</w:t>
            </w:r>
          </w:p>
        </w:tc>
      </w:tr>
    </w:tbl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8" w:space="0" w:color="2E75B6"/>
              <w:bottom w:val="single" w:sz="2" w:space="0" w:color="AAAAAA"/>
            </w:tcBorders>
            <w:shd w:val="clear" w:color="auto" w:fill="DEEAF1"/>
            <w:tcMar>
              <w:top w:w="120" w:type="dxa"/>
              <w:left w:w="200" w:type="dxa"/>
              <w:bottom w:w="120" w:type="dxa"/>
              <w:right w:w="18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1F4E79"/>
                <w:sz w:val="22"/>
                <w:szCs w:val="22"/>
              </w:rPr>
              <w:t>Wordcloud Package</w:t>
            </w:r>
          </w:p>
          <w:p>
            <w:pPr>
              <w:spacing w:before="50"/>
            </w:pPr>
            <w:r>
              <w:rPr>
                <w:rFonts w:ascii="Arial" w:eastAsia="Arial" w:cs="Arial" w:hAnsi="Arial"/>
                <w:color w:val="333333"/>
                <w:sz w:val="21"/>
                <w:szCs w:val="21"/>
              </w:rPr>
              <w:t>If the 'wordcloud' Python package is installed (pip install wordcloud), the code automatically upgrades to a proper visual word cloud instead of the bar chart. The try/except block handles this gracefully: try: generate_wordcloud_chart(...)  except ImportError: generate_word_frequency_chart(...). The bar chart is the guaranteed fallback that works with only matplotlib.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p>
      <w:pPr>
        <w:pStyle w:val="16"/>
        <w:pBdr>
          <w:bottom w:val="single" w:sz="10" w:space="4" w:color="2E75B6"/>
        </w:pBdr>
        <w:spacing w:before="340" w:after="120"/>
      </w:pPr>
      <w:r>
        <w:rPr>
          <w:rFonts w:ascii="Arial" w:eastAsia="Arial" w:cs="Arial" w:hAnsi="Arial"/>
          <w:b/>
          <w:bCs/>
          <w:color w:val="1F4E79"/>
          <w:sz w:val="34"/>
          <w:szCs w:val="34"/>
        </w:rPr>
        <w:t>7. Code Review — Issues &amp; Fixes in CFSD.py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A careful review of the submitted CFSD.py file identifies a few items that should be corrected or completed before final submission.</w:t>
      </w:r>
    </w:p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Issue 1: Imports placed after global variables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In CFSD.py, the import statements (pandas, re, matplotlib etc.) appear after the DB_CONFIG dictionary on lines 10–19. Python imports should always be at the very top of the file, before any code.</w:t>
      </w:r>
    </w:p>
    <w:p>
      <w:pPr>
        <w:spacing w:before="60" w:after="60"/>
      </w:pP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8160"/>
      </w:tblGrid>
      <w:tr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/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Code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❌ Current (Wrong)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DATASET_PATH = ...  →  DB_CONFIG = ...  →  import pandas ...</w:t>
            </w:r>
          </w:p>
        </w:tc>
      </w:tr>
      <w:t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✅ Fixed (Correct)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import pandas ...  →  DATASET_PATH = ...  →  DB_CONFIG = ...</w:t>
            </w:r>
          </w:p>
        </w:tc>
      </w:tr>
    </w:tbl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Issue 2: Dataset path missing .csv extension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Line 1 sets DATASET_PATH = "D:\\yelp_sentiment_master_dataset" without the .csv extension. pd.read_csv() will throw a FileNotFoundError unless the extension is included.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4" w:space="0" w:color="2E75B6"/>
              <w:bottom w:val="single" w:sz="2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# ❌ Wrong: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DATASET_PATH = "D:\\yelp_sentiment_master_dataset"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# ✅ Fixed: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DATASET_PATH = "D:\\yelp_sentiment_master_dataset.csv"</w:t>
            </w:r>
          </w:p>
        </w:tc>
      </w:tr>
    </w:tbl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Issue 3: Duplicate keyword in NEGATIVE_KEYWORDS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The key "awful" appears twice in NEGATIVE_KEYWORDS (lines 64 and 68). In Python, duplicate dictionary keys silently overwrite — the second definition (-13) replaces the first. While the value happens to be the same in this case, it is a code quality issue that should be fixed by removing the duplicate.</w:t>
      </w:r>
    </w:p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Issue 4: MySQL column mismatch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The export_to_mysql() function references row["review_id"], row["branch"], row["rating"], and row["date"] — but these column names do not exist in the Yelp dataset. The correct column names from the CSV are "Sl No", "name", "stars_review", and "date".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00"/>
        <w:gridCol w:w="4600"/>
      </w:tblGrid>
      <w:tr>
        <w:trPr>
          <w:tblHeader/>
        </w:trPr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Used in Code (Wrong)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Actual CSV Column (Correct)</w:t>
            </w:r>
          </w:p>
        </w:tc>
      </w:tr>
      <w:tr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row["review_id"]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int(row["Sl No"])</w:t>
            </w:r>
          </w:p>
        </w:tc>
      </w:tr>
      <w:tr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row["branch"]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str(row["name"])</w:t>
            </w:r>
          </w:p>
        </w:tc>
      </w:tr>
      <w:tr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row["rating"]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int(row["stars_review"])</w:t>
            </w:r>
          </w:p>
        </w:tc>
      </w:tr>
      <w:tr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row["date"].date()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str(row["date"])</w:t>
            </w:r>
          </w:p>
        </w:tc>
      </w:tr>
    </w:tbl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Issue 5: No main() function or pipeline entry point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CFSD.py defines the helper functions but does not include a main() function that loads the data, applies cleaning, runs scoring, calls the MySQL export, and generates visualizations. Without this, running the script does nothing. A main() function with if __name__ == '__main__': guard must be added.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4" w:space="0" w:color="2E75B6"/>
              <w:bottom w:val="single" w:sz="2" w:space="0" w:color="AAAAAA"/>
              <w:right w:val="single" w:sz="1" w:space="0" w:color="AAAAAA"/>
            </w:tcBorders>
            <w:shd w:val="clear" w:color="auto" w:fill="F0F4F8"/>
            <w:tcMar>
              <w:top w:w="100" w:type="dxa"/>
              <w:left w:w="180" w:type="dxa"/>
              <w:bottom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def main():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df = pd.read_csv(DATASET_PATH)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df["cleaned_text"]      = df["text"].apply(clean_text)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df["sentiment_score"]   = df.apply(calculate_sentiment_score, axis=1)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df["computed_sentiment"]= df["sentiment_score"].apply(classify_sentiment)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neg_df = df[df["computed_sentiment"] == "Negative"].copy()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if USE_MYSQL: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    export_to_mysql(neg_df)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# ... save CSV and generate charts ...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>if __name__ == "__main__":</w:t>
            </w:r>
          </w:p>
          <w:p>
            <w:pPr>
              <w:spacing w:before="20" w:after="20"/>
            </w:pPr>
            <w:r>
              <w:rPr>
                <w:rFonts w:ascii="Courier New" w:eastAsia="Courier New" w:cs="Courier New" w:hAnsi="Courier New"/>
                <w:color w:val="1A1A2E"/>
                <w:sz w:val="18"/>
                <w:szCs w:val="18"/>
              </w:rPr>
              <w:t xml:space="preserve">    main()</w:t>
            </w:r>
          </w:p>
        </w:tc>
      </w:tr>
    </w:tbl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8" w:space="0" w:color="2E75B6"/>
              <w:bottom w:val="single" w:sz="2" w:space="0" w:color="AAAAAA"/>
            </w:tcBorders>
            <w:shd w:val="clear" w:color="auto" w:fill="FFF0F0"/>
            <w:tcMar>
              <w:top w:w="120" w:type="dxa"/>
              <w:left w:w="200" w:type="dxa"/>
              <w:bottom w:w="120" w:type="dxa"/>
              <w:right w:w="18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C00000"/>
                <w:sz w:val="22"/>
                <w:szCs w:val="22"/>
              </w:rPr>
              <w:t>Summary of Issues</w:t>
            </w:r>
          </w:p>
          <w:p>
            <w:pPr>
              <w:spacing w:before="50"/>
            </w:pPr>
            <w:r>
              <w:rPr>
                <w:rFonts w:ascii="Arial" w:eastAsia="Arial" w:cs="Arial" w:hAnsi="Arial"/>
                <w:color w:val="333333"/>
                <w:sz w:val="21"/>
                <w:szCs w:val="21"/>
              </w:rPr>
              <w:t>5 issues identified: (1) Imports after code — move to top. (2) Missing .csv extension in path. (3) Duplicate 'awful' key in NEGATIVE_KEYWORDS. (4) Wrong column names in MySQL export function. (5) No main() pipeline entry point. All 5 are fixed in the final project7_solution.py file provided.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r>
        <w:br w:type="page"/>
      </w:r>
    </w:p>
    <w:p>
      <w:pPr>
        <w:pStyle w:val="16"/>
        <w:pBdr>
          <w:bottom w:val="single" w:sz="10" w:space="4" w:color="2E75B6"/>
        </w:pBdr>
        <w:spacing w:before="340" w:after="120"/>
      </w:pPr>
      <w:r>
        <w:rPr>
          <w:rFonts w:ascii="Arial" w:eastAsia="Arial" w:cs="Arial" w:hAnsi="Arial"/>
          <w:b/>
          <w:bCs/>
          <w:color w:val="1F4E79"/>
          <w:sz w:val="34"/>
          <w:szCs w:val="34"/>
        </w:rPr>
        <w:t>8. Output Files Generated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Running the complete corrected pipeline on the full Yelp dataset (14,351 reviews) produces the following output files:</w:t>
      </w:r>
    </w:p>
    <w:p>
      <w:pPr>
        <w:spacing w:before="60" w:after="60"/>
      </w:pP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sentiment_dashboard.png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PNG Image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6-panel analytics dashboard (1920x1400px, 150 DPI)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wordcloud_5star.png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PNG Image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Top 30 word frequency chart for 5-star reviews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all_reviews_analyzed.csv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CSV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Full dataset with cleaned_text, sentiment_score, computed_sentiment columns added</w:t>
            </w:r>
          </w:p>
        </w:tc>
      </w:tr>
      <w:t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negative_feedback_export.csv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CSV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3,052 negative reviews with export_date column (MySQL-ready)</w:t>
            </w:r>
          </w:p>
        </w:tc>
      </w:tr>
    </w:tbl>
    <w:p>
      <w:pPr>
        <w:spacing w:before="60" w:after="60"/>
      </w:pPr>
    </w:p>
    <w:p>
      <w:pPr>
        <w:pStyle w:val="17"/>
        <w:spacing w:before="260" w:after="100"/>
      </w:pPr>
      <w:r>
        <w:rPr>
          <w:rFonts w:ascii="Arial" w:eastAsia="Arial" w:cs="Arial" w:hAnsi="Arial"/>
          <w:b/>
          <w:bCs/>
          <w:color w:val="2E75B6"/>
          <w:sz w:val="26"/>
          <w:szCs w:val="26"/>
        </w:rPr>
        <w:t>8.1 Key Results</w:t>
      </w: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Total Reviews Processed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14,351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Unique Restaurants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2,526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Cities Covered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366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Positive Reviews (Computed)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7,520 (52.4%)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Neutral Reviews (Computed)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3,779 (26.3%)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Negative Reviews (Computed)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3,052 (21.3%)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Average Sentiment Score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64.0 / 100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Agreement with Original Labels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75.7%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Negative Reviews Exported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3,052 (ready for MySQL)</w:t>
            </w:r>
          </w:p>
        </w:tc>
      </w:tr>
      <w:t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Top City — Negative Reviews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Philadelphia (481)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p>
      <w:pPr>
        <w:pStyle w:val="16"/>
        <w:pBdr>
          <w:bottom w:val="single" w:sz="10" w:space="4" w:color="2E75B6"/>
        </w:pBdr>
        <w:spacing w:before="340" w:after="120"/>
      </w:pPr>
      <w:r>
        <w:rPr>
          <w:rFonts w:ascii="Arial" w:eastAsia="Arial" w:cs="Arial" w:hAnsi="Arial"/>
          <w:b/>
          <w:bCs/>
          <w:color w:val="1F4E79"/>
          <w:sz w:val="34"/>
          <w:szCs w:val="34"/>
        </w:rPr>
        <w:t>9. Libraries and Tools Used</w:t>
      </w:r>
    </w:p>
    <w:tbl>
      <w:tblPr>
        <w:jc w:val="left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0"/>
        <w:gridCol w:w="1200"/>
        <w:gridCol w:w="5560"/>
      </w:tblGrid>
      <w:tr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FFFFFF"/>
                <w:sz w:val="20"/>
                <w:szCs w:val="20"/>
              </w:rPr>
              <w:t>Purpose in This Project</w:t>
            </w:r>
          </w:p>
        </w:tc>
      </w:tr>
      <w:t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pandas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2.x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DataFrame creation, apply(), groupby(), CSV I/O</w:t>
            </w:r>
          </w:p>
        </w:tc>
      </w:tr>
      <w:t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re (built-in)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Regex for emoji removal and text cleaning</w:t>
            </w:r>
          </w:p>
        </w:tc>
      </w:tr>
      <w:t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matplotlib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3.x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All chart generation (pie, bar, histogram)</w:t>
            </w:r>
          </w:p>
        </w:tc>
      </w:tr>
      <w:t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collections.Counter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Word frequency counting for 5-star analysis</w:t>
            </w:r>
          </w:p>
        </w:tc>
      </w:tr>
      <w:t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mysql-connector-python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8.x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MySQL database connection and INSERT operations</w:t>
            </w:r>
          </w:p>
        </w:tc>
      </w:tr>
      <w:t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datetime (built-in)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Adding export_date timestamp to negative records</w:t>
            </w:r>
          </w:p>
        </w:tc>
      </w:tr>
      <w:t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warnings (built-in)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Suppressing deprecation warnings during execution</w:t>
            </w:r>
          </w:p>
        </w:tc>
      </w:tr>
      <w:t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os (built-in)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File path handling</w:t>
            </w:r>
          </w:p>
        </w:tc>
      </w:tr>
      <w:t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wordcloud (optional)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—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Arial" w:eastAsia="Arial" w:cs="Arial" w:hAnsi="Arial"/>
                <w:color w:val="222222"/>
                <w:sz w:val="20"/>
                <w:szCs w:val="20"/>
              </w:rPr>
              <w:t>Visual word cloud (upgrades bar chart if installed)</w:t>
            </w:r>
          </w:p>
        </w:tc>
      </w:tr>
    </w:tbl>
    <w:p>
      <w:pPr>
        <w:spacing w:before="60" w:after="60"/>
      </w:pP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Installation command for all required packages: pip install pandas matplotlib mysql-connector-python wordcloud</w:t>
      </w:r>
    </w:p>
    <w:p>
      <w:pPr>
        <w:spacing w:before="60" w:after="60"/>
      </w:pPr>
    </w:p>
    <w:p>
      <w:pPr>
        <w:spacing w:before="60" w:after="60"/>
      </w:pPr>
    </w:p>
    <w:p>
      <w:pPr>
        <w:pStyle w:val="16"/>
        <w:pBdr>
          <w:bottom w:val="single" w:sz="10" w:space="4" w:color="2E75B6"/>
        </w:pBdr>
        <w:spacing w:before="340" w:after="120"/>
      </w:pPr>
      <w:r>
        <w:rPr>
          <w:rFonts w:ascii="Arial" w:eastAsia="Arial" w:cs="Arial" w:hAnsi="Arial"/>
          <w:b/>
          <w:bCs/>
          <w:color w:val="1F4E79"/>
          <w:sz w:val="34"/>
          <w:szCs w:val="34"/>
        </w:rPr>
        <w:t>10. Conclusion</w:t>
      </w: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Project 7 — Customer Feedback Sentiment Dashboard — successfully demonstrates a practical Python data pipeline for processing and analyzing real-world restaurant review data. The submitted CFSD.py file correctly implements the core logical components of all four assignment requirements: text cleaning with emoji and stop word removal, Pandas-based sentiment scoring using a weighted keyword formula, a MySQL export function for negative feedback, and the foundation for visualization output.</w:t>
      </w:r>
    </w:p>
    <w:p>
      <w:pPr>
        <w:spacing w:before="60" w:after="60"/>
      </w:pP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The use of the real Yelp Restaurant Reviews dataset (14,351 records, 2,526 restaurants, 366 cities) rather than synthetic data significantly strengthens the project, demonstrating that the pipeline handles real-world text including messy formatting, varying review lengths, and diverse vocabulary. The 75.7% agreement between computed sentiment scores and the dataset's human-assigned labels validates the scoring formula's effectiveness for a rule-based approach.</w:t>
      </w:r>
    </w:p>
    <w:p>
      <w:pPr>
        <w:spacing w:before="60" w:after="60"/>
      </w:pPr>
    </w:p>
    <w:p>
      <w:pPr>
        <w:spacing w:before="80" w:after="80" w:line="360" w:lineRule="auto"/>
        <w:jc w:val="both"/>
      </w:pPr>
      <w:r>
        <w:rPr>
          <w:rFonts w:ascii="Arial" w:eastAsia="Arial" w:cs="Arial" w:hAnsi="Arial"/>
          <w:color w:val="222222"/>
          <w:sz w:val="22"/>
          <w:szCs w:val="22"/>
        </w:rPr>
        <w:t>Five minor code issues were identified in CFSD.py — import ordering, missing file extension, duplicate dictionary key, wrong column names in the MySQL function, and missing main() entry point. These have all been corrected in the final project7_solution.py. With these fixes applied, the complete pipeline runs end-to-end producing all four expected outputs.</w:t>
      </w:r>
    </w:p>
    <w:p>
      <w:pPr>
        <w:spacing w:before="60" w:after="60"/>
      </w:pPr>
    </w:p>
    <w:tbl>
      <w:tblPr>
        <w:jc w:val="left"/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00"/>
      </w:tblGrid>
      <w:tr>
        <w:tc>
          <w:tcPr>
            <w:tcBorders>
              <w:top w:val="single" w:sz="2" w:space="0" w:color="AAAAAA"/>
              <w:left w:val="single" w:sz="8" w:space="0" w:color="2E75B6"/>
              <w:bottom w:val="single" w:sz="2" w:space="0" w:color="AAAAAA"/>
            </w:tcBorders>
            <w:shd w:val="clear" w:color="auto" w:fill="F0FFF0"/>
            <w:tcMar>
              <w:top w:w="120" w:type="dxa"/>
              <w:left w:w="200" w:type="dxa"/>
              <w:bottom w:w="120" w:type="dxa"/>
              <w:right w:w="180" w:type="dxa"/>
            </w:tcMar>
          </w:tcPr>
          <w:p>
            <w:r>
              <w:rPr>
                <w:rFonts w:ascii="Arial" w:eastAsia="Arial" w:cs="Arial" w:hAnsi="Arial"/>
                <w:b/>
                <w:bCs/>
                <w:color w:val="1E7145"/>
                <w:sz w:val="22"/>
                <w:szCs w:val="22"/>
              </w:rPr>
              <w:t>Final Checklist</w:t>
            </w:r>
          </w:p>
          <w:p>
            <w:pPr>
              <w:spacing w:before="50"/>
            </w:pPr>
            <w:r>
              <w:rPr>
                <w:rFonts w:ascii="Arial" w:eastAsia="Arial" w:cs="Arial" w:hAnsi="Arial"/>
                <w:color w:val="333333"/>
                <w:sz w:val="21"/>
                <w:szCs w:val="21"/>
              </w:rPr>
              <w:t>Data Cleaning: DONE — clean_text() + remove_emojis() verified working.   |   Pandas Sentiment Score: DONE — keyword formula with 75.7% label agreement.   |   MySQL Integration: DONE — full schema, parameterized INSERT, error handling.   |   Visualization: DONE — word frequency chart + 6-panel dashboard generated.   |   Column name bug: FIXED in final version.   |   main() added: YES in final version.</w:t>
            </w:r>
          </w:p>
        </w:tc>
      </w:tr>
    </w:tbl>
    <w:p>
      <w:pPr>
        <w:spacing w:before="60" w:after="60"/>
      </w:pPr>
    </w:p>
    <w:p>
      <w:pPr>
        <w:spacing w:before="60" w:after="60"/>
      </w:pPr>
    </w:p>
    <w:sectPr>
      <w:headerReference w:type="default" r:id="rId2"/>
      <w:footerReference w:type="default" r:id="rId3"/>
      <w:pgSz w:w="12240" w:h="15840"/>
      <w:pgMar w:top="1260" w:right="1260" w:bottom="1260" w:left="1260" w:header="708" w:footer="708" w:gutter="0"/>
      <w:pgNumType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ourier New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footer1.xml><?xml version="1.0" encoding="utf-8"?>
<w:ft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Bdr>
        <w:top w:val="single" w:sz="4" w:space="4" w:color="CCCCCC"/>
      </w:pBdr>
      <w:jc w:val="center"/>
    </w:pPr>
    <w:r>
      <w:rPr>
        <w:rFonts w:ascii="Arial" w:eastAsia="Arial" w:cs="Arial" w:hAnsi="Arial"/>
        <w:color w:val="888888"/>
        <w:sz w:val="18"/>
        <w:szCs w:val="18"/>
      </w:rPr>
      <w:t xml:space="preserve">Page </w:t>
    </w:r>
    <w:r>
      <w:rPr>
        <w:rFonts w:ascii="Arial" w:eastAsia="Arial" w:cs="Arial" w:hAnsi="Arial"/>
        <w:color w:val="888888"/>
        <w:sz w:val="18"/>
        <w:szCs w:val="18"/>
      </w:rPr>
      <w:fldChar w:fldCharType="begin"/>
    </w:r>
    <w:r>
      <w:rPr>
        <w:rFonts w:ascii="Arial" w:eastAsia="Arial" w:cs="Arial" w:hAnsi="Arial"/>
        <w:color w:val="888888"/>
        <w:sz w:val="18"/>
        <w:szCs w:val="18"/>
      </w:rPr>
      <w:instrText>PAGE</w:instrText>
    </w:r>
    <w:r>
      <w:rPr>
        <w:rFonts w:ascii="Arial" w:eastAsia="Arial" w:cs="Arial" w:hAnsi="Arial"/>
        <w:color w:val="888888"/>
        <w:sz w:val="18"/>
        <w:szCs w:val="18"/>
      </w:rPr>
      <w:fldChar w:fldCharType="separate"/>
    </w:r>
    <w:r>
      <w:rPr>
        <w:rFonts w:ascii="Arial" w:eastAsia="Arial" w:cs="Arial" w:hAnsi="Arial"/>
        <w:color w:val="888888"/>
        <w:sz w:val="18"/>
        <w:szCs w:val="18"/>
      </w:rPr>
      <w:fldChar w:fldCharType="end"/>
    </w:r>
    <w:r>
      <w:rPr>
        <w:rFonts w:ascii="Arial" w:eastAsia="Arial" w:cs="Arial" w:hAnsi="Arial"/>
        <w:color w:val="888888"/>
        <w:sz w:val="18"/>
        <w:szCs w:val="18"/>
      </w:rPr>
      <w:t xml:space="preserve"> of </w:t>
    </w:r>
    <w:r>
      <w:rPr>
        <w:rFonts w:ascii="Arial" w:eastAsia="Arial" w:cs="Arial" w:hAnsi="Arial"/>
        <w:color w:val="888888"/>
        <w:sz w:val="18"/>
        <w:szCs w:val="18"/>
      </w:rPr>
      <w:fldChar w:fldCharType="begin"/>
    </w:r>
    <w:r>
      <w:rPr>
        <w:rFonts w:ascii="Arial" w:eastAsia="Arial" w:cs="Arial" w:hAnsi="Arial"/>
        <w:color w:val="888888"/>
        <w:sz w:val="18"/>
        <w:szCs w:val="18"/>
      </w:rPr>
      <w:instrText>NUMPAGES</w:instrText>
    </w:r>
    <w:r>
      <w:rPr>
        <w:rFonts w:ascii="Arial" w:eastAsia="Arial" w:cs="Arial" w:hAnsi="Arial"/>
        <w:color w:val="888888"/>
        <w:sz w:val="18"/>
        <w:szCs w:val="18"/>
      </w:rPr>
      <w:fldChar w:fldCharType="separate"/>
    </w:r>
    <w:r>
      <w:rPr>
        <w:rFonts w:ascii="Arial" w:eastAsia="Arial" w:cs="Arial" w:hAnsi="Arial"/>
        <w:color w:val="888888"/>
        <w:sz w:val="18"/>
        <w:szCs w:val="18"/>
      </w:rPr>
      <w:fldChar w:fldCharType="end"/>
    </w:r>
    <w:r>
      <w:rPr>
        <w:rFonts w:ascii="Arial" w:eastAsia="Arial" w:cs="Arial" w:hAnsi="Arial"/>
        <w:color w:val="888888"/>
        <w:sz w:val="18"/>
        <w:szCs w:val="18"/>
      </w:rPr>
      <w:t xml:space="preserve">   |   Ritam Das  |  2026</w:t>
    </w:r>
  </w:p>
</w:ftr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Bdr>
        <w:bottom w:val="single" w:sz="4" w:space="4" w:color="2E75B6"/>
      </w:pBdr>
    </w:pPr>
    <w:r>
      <w:rPr>
        <w:rFonts w:ascii="Arial" w:eastAsia="Arial" w:cs="Arial" w:hAnsi="Arial"/>
        <w:color w:val="777777"/>
        <w:sz w:val="18"/>
        <w:szCs w:val="18"/>
      </w:rPr>
      <w:t xml:space="preserve">Python Minor Project — Project 7: Customer Feedback Sentiment Dashboard  </w:t>
    </w:r>
    <w:r>
      <w:rPr>
        <w:rFonts w:ascii="Arial" w:eastAsia="Arial" w:cs="Arial" w:hAnsi="Arial"/>
        <w:b/>
        <w:bCs/>
        <w:color w:val="2E75B6"/>
        <w:sz w:val="18"/>
        <w:szCs w:val="18"/>
      </w:rPr>
      <w:t>CFSD.py</w:t>
    </w:r>
  </w:p>
</w:hdr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displayBackgroundShape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Title"/>
    <w:rPr>
      <w:rFonts w:ascii="Arial" w:eastAsia="Arial" w:cs="Arial" w:hAnsi="Arial"/>
      <w:sz w:val="56"/>
      <w:szCs w:val="56"/>
    </w:rPr>
  </w:style>
  <w:style w:type="paragraph" w:customStyle="1" w:styleId="16">
    <w:name w:val="Heading 1"/>
    <w:pPr>
      <w:spacing w:before="340" w:after="120"/>
      <w:outlineLvl w:val="0"/>
    </w:pPr>
    <w:rPr>
      <w:rFonts w:ascii="Arial" w:eastAsia="Arial" w:cs="Arial" w:hAnsi="Arial"/>
      <w:b/>
      <w:bCs/>
      <w:color w:val="1F4E79"/>
      <w:sz w:val="34"/>
      <w:szCs w:val="34"/>
    </w:rPr>
  </w:style>
  <w:style w:type="paragraph" w:customStyle="1" w:styleId="17">
    <w:name w:val="Heading 2"/>
    <w:pPr>
      <w:spacing w:before="260" w:after="100"/>
      <w:outlineLvl w:val="1"/>
    </w:pPr>
    <w:rPr>
      <w:rFonts w:ascii="Arial" w:eastAsia="Arial" w:cs="Arial" w:hAnsi="Arial"/>
      <w:b/>
      <w:bCs/>
      <w:color w:val="2E75B6"/>
      <w:sz w:val="26"/>
      <w:szCs w:val="26"/>
    </w:rPr>
  </w:style>
  <w:style w:type="paragraph" w:customStyle="1" w:styleId="18">
    <w:name w:val="Heading 3"/>
    <w:rPr>
      <w:rFonts w:ascii="Arial" w:eastAsia="Arial" w:cs="Arial" w:hAnsi="Arial"/>
      <w:color w:val="1F4D78"/>
      <w:sz w:val="24"/>
      <w:szCs w:val="24"/>
    </w:rPr>
  </w:style>
  <w:style w:type="paragraph" w:customStyle="1" w:styleId="19">
    <w:name w:val="Heading 4"/>
    <w:rPr>
      <w:rFonts w:ascii="Arial" w:eastAsia="Arial" w:cs="Arial" w:hAnsi="Arial"/>
      <w:i/>
      <w:iCs/>
      <w:color w:val="2E74B5"/>
      <w:sz w:val="22"/>
      <w:szCs w:val="22"/>
    </w:rPr>
  </w:style>
  <w:style w:type="paragraph" w:customStyle="1" w:styleId="20">
    <w:name w:val="Heading 5"/>
    <w:rPr>
      <w:rFonts w:ascii="Arial" w:eastAsia="Arial" w:cs="Arial" w:hAnsi="Arial"/>
      <w:color w:val="2E74B5"/>
      <w:sz w:val="22"/>
      <w:szCs w:val="22"/>
    </w:rPr>
  </w:style>
  <w:style w:type="paragraph" w:customStyle="1" w:styleId="21">
    <w:name w:val="Heading 6"/>
    <w:rPr>
      <w:rFonts w:ascii="Arial" w:eastAsia="Arial" w:cs="Arial" w:hAnsi="Arial"/>
      <w:color w:val="1F4D78"/>
      <w:sz w:val="22"/>
      <w:szCs w:val="22"/>
    </w:rPr>
  </w:style>
  <w:style w:type="paragraph" w:styleId="22">
    <w:name w:val="Strong"/>
    <w:rPr>
      <w:rFonts w:ascii="Arial" w:eastAsia="Arial" w:cs="Arial" w:hAnsi="Arial"/>
      <w:b/>
      <w:bCs/>
      <w:sz w:val="22"/>
      <w:szCs w:val="22"/>
    </w:rPr>
  </w:style>
  <w:style w:type="paragraph" w:customStyle="1" w:styleId="23">
    <w:name w:val="List Paragraph"/>
    <w:rPr>
      <w:rFonts w:ascii="Arial" w:eastAsia="Arial" w:cs="Arial" w:hAnsi="Arial"/>
      <w:sz w:val="22"/>
      <w:szCs w:val="22"/>
    </w:rPr>
  </w:style>
  <w:style w:type="character" w:styleId="24">
    <w:name w:val="Hyperlink"/>
    <w:rPr>
      <w:color w:val="0563C1"/>
      <w:u w:val="single"/>
    </w:rPr>
  </w:style>
  <w:style w:type="character" w:styleId="25">
    <w:name w:val="footnote reference"/>
    <w:rPr>
      <w:vertAlign w:val="superscript"/>
    </w:rPr>
  </w:style>
  <w:style w:type="paragraph" w:styleId="26">
    <w:name w:val="footnote text"/>
    <w:pPr>
      <w:spacing w:after="0" w:line="240" w:lineRule="auto"/>
    </w:pPr>
    <w:rPr>
      <w:rFonts w:ascii="Arial" w:eastAsia="Arial" w:cs="Arial" w:hAnsi="Arial"/>
      <w:sz w:val="20"/>
      <w:szCs w:val="20"/>
    </w:rPr>
  </w:style>
  <w:style w:type="character" w:styleId="27">
    <w:name w:val="endnote reference"/>
    <w:rPr>
      <w:vertAlign w:val="superscript"/>
    </w:rPr>
  </w:style>
  <w:style w:type="paragraph" w:styleId="28">
    <w:name w:val="endnote text"/>
    <w:pPr>
      <w:spacing w:after="0" w:line="240" w:lineRule="auto"/>
    </w:pPr>
    <w:rPr>
      <w:rFonts w:ascii="Arial" w:eastAsia="Arial" w:cs="Arial" w:hAnsi="Arial"/>
      <w:sz w:val="20"/>
      <w:szCs w:val="20"/>
    </w:rPr>
  </w:style>
  <w:style w:type="paragraph" w:styleId="45">
    <w:name w:val="header"/>
    <w:basedOn w:val="0"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styleId="46">
    <w:name w:val="footer"/>
    <w:basedOn w:val="0"/>
    <w:pPr>
      <w:tabs>
        <w:tab w:val="center" w:pos="4153"/>
        <w:tab w:val="right" w:pos="8307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19</Pages>
  <Words>2820</Words>
  <Characters>17697</Characters>
  <Lines>629</Lines>
  <Paragraphs>420</Paragraphs>
  <CharactersWithSpaces>21090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Un-named</dc:creator>
  <cp:lastModifiedBy>vivo user</cp:lastModifiedBy>
  <cp:revision>1</cp:revision>
  <dcterms:created xsi:type="dcterms:W3CDTF">2026-04-18T17:05:13Z</dcterms:created>
  <dcterms:modified xsi:type="dcterms:W3CDTF">2026-04-18T14:50:10Z</dcterms:modified>
</cp:coreProperties>
</file>